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D880" w14:textId="77777777" w:rsidR="003A7C40" w:rsidRPr="003A7C40" w:rsidRDefault="003A7C40" w:rsidP="003A7C40">
      <w:pPr>
        <w:rPr>
          <w:sz w:val="10"/>
          <w:szCs w:val="12"/>
        </w:rPr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71250919" wp14:editId="12B2BC9A">
                <wp:simplePos x="0" y="0"/>
                <wp:positionH relativeFrom="margin">
                  <wp:align>right</wp:align>
                </wp:positionH>
                <wp:positionV relativeFrom="paragraph">
                  <wp:posOffset>1100455</wp:posOffset>
                </wp:positionV>
                <wp:extent cx="6002655" cy="7433310"/>
                <wp:effectExtent l="0" t="0" r="36195" b="15240"/>
                <wp:wrapNone/>
                <wp:docPr id="7" name="Group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2655" cy="7433733"/>
                          <a:chOff x="0" y="0"/>
                          <a:chExt cx="4791710" cy="5311155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0" y="0"/>
                            <a:ext cx="478818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38100" y="723845"/>
                            <a:ext cx="474096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68580" y="2865138"/>
                            <a:ext cx="471741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533400" y="4000546"/>
                            <a:ext cx="425386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38100" y="4579648"/>
                            <a:ext cx="475361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38100" y="5311155"/>
                            <a:ext cx="475361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2CB8BC" id="Group 7" o:spid="_x0000_s1026" alt="&quot;&quot;" style="position:absolute;margin-left:421.45pt;margin-top:86.65pt;width:472.65pt;height:585.3pt;z-index:-251657216;mso-position-horizontal:right;mso-position-horizontal-relative:margin;mso-width-relative:margin;mso-height-relative:margin" coordsize="47917,53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">
                <v:line id="Straight Connector 1" o:spid="_x0000_s1027" style="position:absolute;visibility:visible;mso-wrap-style:square" from="0,0" to="4788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" strokecolor="#538135 [2409]" strokeweight="1pt">
                  <v:stroke joinstyle="miter"/>
                </v:line>
                <v:line id="Straight Connector 2" o:spid="_x0000_s1028" style="position:absolute;visibility:visible;mso-wrap-style:square" from="381,7238" to="47790,7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" strokecolor="#538135 [2409]" strokeweight="1pt">
                  <v:stroke joinstyle="miter"/>
                </v:line>
                <v:line id="Straight Connector 3" o:spid="_x0000_s1029" style="position:absolute;visibility:visible;mso-wrap-style:square" from="685,28651" to="47859,28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" strokecolor="#538135 [2409]" strokeweight="1pt">
                  <v:stroke joinstyle="miter"/>
                </v:line>
                <v:line id="Straight Connector 4" o:spid="_x0000_s1030" style="position:absolute;visibility:visible;mso-wrap-style:square" from="5334,40005" to="47872,40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" strokecolor="#538135 [2409]" strokeweight="1pt">
                  <v:stroke joinstyle="miter"/>
                </v:line>
                <v:line id="Straight Connector 5" o:spid="_x0000_s1031" style="position:absolute;visibility:visible;mso-wrap-style:square" from="381,45796" to="47917,45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" strokecolor="#538135 [2409]" strokeweight="1pt">
                  <v:stroke joinstyle="miter"/>
                </v:line>
                <v:line id="Straight Connector 6" o:spid="_x0000_s1032" style="position:absolute;visibility:visible;mso-wrap-style:square" from="381,53111" to="47917,5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" strokecolor="#538135 [2409]" strokeweight="1pt">
                  <v:stroke joinstyle="miter"/>
                </v:line>
                <w10:wrap anchorx="margin"/>
                <w10:anchorlock/>
              </v:group>
            </w:pict>
          </mc:Fallback>
        </mc:AlternateContent>
      </w:r>
    </w:p>
    <w:p w14:paraId="1FE1588E" w14:textId="4CB9769B" w:rsidR="003A7C40" w:rsidRPr="00103499" w:rsidRDefault="00FA7502" w:rsidP="005F60DF">
      <w:pPr>
        <w:pStyle w:val="Title"/>
        <w:jc w:val="center"/>
      </w:pPr>
      <w:r>
        <w:t>Shreyas jagtap</w:t>
      </w:r>
    </w:p>
    <w:p w14:paraId="230EFFF4" w14:textId="2CDB2729" w:rsidR="003A7C40" w:rsidRPr="00103499" w:rsidRDefault="00FA7502" w:rsidP="003A7C40">
      <w:pPr>
        <w:pStyle w:val="Contact"/>
        <w:rPr>
          <w:rFonts w:cs="Calibri (Body)"/>
          <w:szCs w:val="20"/>
        </w:rPr>
      </w:pPr>
      <w:proofErr w:type="gramStart"/>
      <w:r>
        <w:t>Dhankwadi,pune</w:t>
      </w:r>
      <w:proofErr w:type="gramEnd"/>
      <w:r>
        <w:t>-43</w:t>
      </w:r>
      <w:r w:rsidR="003A7C40">
        <w:t xml:space="preserve"> </w:t>
      </w:r>
      <w:r w:rsidR="003A7C40" w:rsidRPr="000E5F0C">
        <w:t xml:space="preserve">| </w:t>
      </w:r>
      <w:r>
        <w:t>shreyasjagtap262004@gmail.com</w:t>
      </w:r>
      <w:r w:rsidR="003A7C40" w:rsidRPr="000E5F0C">
        <w:t xml:space="preserve"> </w:t>
      </w:r>
      <w:r w:rsidR="003A7C40">
        <w:t>|</w:t>
      </w:r>
      <w:r w:rsidR="003A7C40" w:rsidRPr="000E5F0C">
        <w:t xml:space="preserve"> </w:t>
      </w:r>
      <w:r w:rsidRPr="00FA7502">
        <w:t>www.linkedin.com/in</w:t>
      </w:r>
      <w:r>
        <w:t>/</w:t>
      </w:r>
      <w:r w:rsidRPr="00FA7502">
        <w:t>shreyas-jagtap-a1b453288</w:t>
      </w:r>
      <w:r w:rsidR="003A7C40" w:rsidRPr="000E5F0C">
        <w:t xml:space="preserve"> </w:t>
      </w:r>
      <w:r w:rsidR="003A7C40">
        <w:t>|</w:t>
      </w:r>
      <w:r w:rsidRPr="00FA7502">
        <w:t>https://github.com/shreyasjagtap262004-netizen</w:t>
      </w:r>
      <w:r w:rsidR="00071296">
        <w:t xml:space="preserve"> |8265000879</w:t>
      </w:r>
    </w:p>
    <w:p w14:paraId="117DE83E" w14:textId="77777777" w:rsidR="003A7C40" w:rsidRDefault="00000000" w:rsidP="005F60DF">
      <w:pPr>
        <w:pStyle w:val="Heading1"/>
      </w:pPr>
      <w:sdt>
        <w:sdtPr>
          <w:id w:val="462851125"/>
          <w:placeholder>
            <w:docPart w:val="A3CBD702D61F4646A072E5014AE4A56C"/>
          </w:placeholder>
          <w:temporary/>
          <w:showingPlcHdr/>
          <w15:appearance w15:val="hidden"/>
        </w:sdtPr>
        <w:sdtContent>
          <w:r w:rsidR="003A7C40" w:rsidRPr="00103499">
            <w:t>OBJECTIVE</w:t>
          </w:r>
        </w:sdtContent>
      </w:sdt>
      <w:r w:rsidR="003A7C40">
        <w:t xml:space="preserve"> </w:t>
      </w:r>
    </w:p>
    <w:p w14:paraId="264359A2" w14:textId="6054D88E" w:rsidR="003A7C40" w:rsidRDefault="00FA7502" w:rsidP="005F60DF">
      <w:pPr>
        <w:tabs>
          <w:tab w:val="center" w:pos="5040"/>
        </w:tabs>
        <w:spacing w:after="0"/>
        <w:rPr>
          <w:rFonts w:cs="Calibri (Body)"/>
          <w:szCs w:val="20"/>
        </w:rPr>
      </w:pPr>
      <w:r w:rsidRPr="00FA7502">
        <w:rPr>
          <w:rFonts w:cs="Calibri (Body)"/>
          <w:szCs w:val="20"/>
        </w:rPr>
        <w:t xml:space="preserve">Motivated Data Analyst seeking an opportunity to apply </w:t>
      </w:r>
      <w:r>
        <w:rPr>
          <w:rFonts w:cs="Calibri (Body)"/>
          <w:szCs w:val="20"/>
        </w:rPr>
        <w:t xml:space="preserve">my </w:t>
      </w:r>
      <w:proofErr w:type="gramStart"/>
      <w:r>
        <w:rPr>
          <w:rFonts w:cs="Calibri (Body)"/>
          <w:szCs w:val="20"/>
        </w:rPr>
        <w:t xml:space="preserve">skills </w:t>
      </w:r>
      <w:r w:rsidRPr="00FA7502">
        <w:rPr>
          <w:rFonts w:cs="Calibri (Body)"/>
          <w:szCs w:val="20"/>
        </w:rPr>
        <w:t xml:space="preserve"> to</w:t>
      </w:r>
      <w:proofErr w:type="gramEnd"/>
      <w:r w:rsidRPr="00FA7502">
        <w:rPr>
          <w:rFonts w:cs="Calibri (Body)"/>
          <w:szCs w:val="20"/>
        </w:rPr>
        <w:t xml:space="preserve"> transform data into actionable business insights.</w:t>
      </w:r>
    </w:p>
    <w:p w14:paraId="00D25DCB" w14:textId="31D21880" w:rsidR="003A7C40" w:rsidRPr="00103499" w:rsidRDefault="00E32A2D" w:rsidP="005F60DF">
      <w:pPr>
        <w:pStyle w:val="Heading1"/>
      </w:pPr>
      <w:r>
        <w:t>Projects</w:t>
      </w:r>
    </w:p>
    <w:p w14:paraId="7706EAE0" w14:textId="581CE2B9" w:rsidR="003A7C40" w:rsidRDefault="00071296" w:rsidP="00071296">
      <w:pPr>
        <w:pStyle w:val="Heading2"/>
      </w:pPr>
      <w:r w:rsidRPr="00071296">
        <w:t>Amazon Sales Analysis Dashboard | Python, SQL, Power BI</w:t>
      </w:r>
      <w:r w:rsidR="00817FAF">
        <w:t>(</w:t>
      </w:r>
      <w:proofErr w:type="gramStart"/>
      <w:r w:rsidR="00817FAF">
        <w:t>ETL,DAX</w:t>
      </w:r>
      <w:proofErr w:type="gramEnd"/>
      <w:r w:rsidR="00817FAF">
        <w:t>)</w:t>
      </w:r>
    </w:p>
    <w:p w14:paraId="46F9256F" w14:textId="45D79F14" w:rsidR="00071296" w:rsidRPr="00071296" w:rsidRDefault="00071296" w:rsidP="00071296">
      <w:pPr>
        <w:pStyle w:val="ListParagraph"/>
        <w:numPr>
          <w:ilvl w:val="0"/>
          <w:numId w:val="1"/>
        </w:numPr>
        <w:rPr>
          <w:lang w:val="en-IN"/>
        </w:rPr>
      </w:pPr>
      <w:r w:rsidRPr="00071296">
        <w:rPr>
          <w:lang w:val="en-IN"/>
        </w:rPr>
        <w:t xml:space="preserve">Cleaned and transformed Amazon sales data using Python (Pandas) by handling missing values, duplicates, and data inconsistencies. </w:t>
      </w:r>
    </w:p>
    <w:p w14:paraId="5F1DE8E4" w14:textId="334B7F59" w:rsidR="00071296" w:rsidRPr="00071296" w:rsidRDefault="00071296" w:rsidP="00071296">
      <w:pPr>
        <w:pStyle w:val="ListParagraph"/>
        <w:numPr>
          <w:ilvl w:val="0"/>
          <w:numId w:val="1"/>
        </w:numPr>
        <w:rPr>
          <w:lang w:val="en-IN"/>
        </w:rPr>
      </w:pPr>
      <w:r w:rsidRPr="00071296">
        <w:rPr>
          <w:lang w:val="en-IN"/>
        </w:rPr>
        <w:t xml:space="preserve">Performed SQL analysis to identify sales trends, top-performing categories, state-wise revenue, and order cancellation patterns. </w:t>
      </w:r>
    </w:p>
    <w:p w14:paraId="34334880" w14:textId="473F79CC" w:rsidR="00071296" w:rsidRPr="00071296" w:rsidRDefault="00071296" w:rsidP="00071296">
      <w:pPr>
        <w:pStyle w:val="ListParagraph"/>
        <w:numPr>
          <w:ilvl w:val="0"/>
          <w:numId w:val="1"/>
        </w:numPr>
      </w:pPr>
      <w:r w:rsidRPr="00071296">
        <w:rPr>
          <w:lang w:val="en-IN"/>
        </w:rPr>
        <w:t xml:space="preserve">Developed an interactive Power BI dashboard to visualize KPIs, sales performance, customer </w:t>
      </w:r>
      <w:proofErr w:type="spellStart"/>
      <w:r w:rsidRPr="00071296">
        <w:rPr>
          <w:lang w:val="en-IN"/>
        </w:rPr>
        <w:t>behavior</w:t>
      </w:r>
      <w:proofErr w:type="spellEnd"/>
      <w:r w:rsidRPr="00071296">
        <w:rPr>
          <w:lang w:val="en-IN"/>
        </w:rPr>
        <w:t>, and business insights.</w:t>
      </w:r>
    </w:p>
    <w:p w14:paraId="5F6D78AD" w14:textId="77777777" w:rsidR="003A7C40" w:rsidRDefault="003A7C40" w:rsidP="005F60DF">
      <w:pPr>
        <w:rPr>
          <w:rFonts w:cs="Calibri (Body)"/>
          <w:szCs w:val="20"/>
        </w:rPr>
      </w:pPr>
    </w:p>
    <w:p w14:paraId="05BB74DF" w14:textId="241AF7CB" w:rsidR="003A7C40" w:rsidRDefault="00071296" w:rsidP="0061718A">
      <w:pPr>
        <w:pStyle w:val="Heading2"/>
      </w:pPr>
      <w:r w:rsidRPr="00071296">
        <w:t>Ola Ride Booking Analysis Dashboard | Excel, Power BI</w:t>
      </w:r>
      <w:r w:rsidR="00817FAF">
        <w:t>(</w:t>
      </w:r>
      <w:proofErr w:type="gramStart"/>
      <w:r w:rsidR="00817FAF">
        <w:t>ETL,DAX</w:t>
      </w:r>
      <w:proofErr w:type="gramEnd"/>
      <w:r w:rsidR="00817FAF">
        <w:t>)</w:t>
      </w:r>
    </w:p>
    <w:p w14:paraId="0CA0955D" w14:textId="6732AED8" w:rsidR="00071296" w:rsidRPr="00071296" w:rsidRDefault="00071296" w:rsidP="00817FAF">
      <w:pPr>
        <w:pStyle w:val="Heading3"/>
        <w:numPr>
          <w:ilvl w:val="0"/>
          <w:numId w:val="2"/>
        </w:numPr>
        <w:rPr>
          <w:lang w:val="en-IN"/>
        </w:rPr>
      </w:pPr>
      <w:r w:rsidRPr="00071296">
        <w:rPr>
          <w:lang w:val="en-IN"/>
        </w:rPr>
        <w:t>Cleaned and prepared ride booking data in Excel by removing duplicates, handling null values, and standardizing data formats.</w:t>
      </w:r>
    </w:p>
    <w:p w14:paraId="078EB6ED" w14:textId="07B41512" w:rsidR="00071296" w:rsidRPr="00071296" w:rsidRDefault="00071296" w:rsidP="00071296">
      <w:pPr>
        <w:pStyle w:val="Heading3"/>
        <w:numPr>
          <w:ilvl w:val="0"/>
          <w:numId w:val="2"/>
        </w:numPr>
        <w:rPr>
          <w:lang w:val="en-IN"/>
        </w:rPr>
      </w:pPr>
      <w:proofErr w:type="spellStart"/>
      <w:r w:rsidRPr="00071296">
        <w:rPr>
          <w:lang w:val="en-IN"/>
        </w:rPr>
        <w:t>Analyzed</w:t>
      </w:r>
      <w:proofErr w:type="spellEnd"/>
      <w:r w:rsidRPr="00071296">
        <w:rPr>
          <w:lang w:val="en-IN"/>
        </w:rPr>
        <w:t xml:space="preserve"> ride completion rates, cancellation reasons, customer ratings, and payment methods to identify operational challenges. </w:t>
      </w:r>
    </w:p>
    <w:p w14:paraId="037F3155" w14:textId="22990B83" w:rsidR="003A7C40" w:rsidRPr="003A7C40" w:rsidRDefault="00071296" w:rsidP="00071296">
      <w:pPr>
        <w:pStyle w:val="Heading3"/>
        <w:numPr>
          <w:ilvl w:val="0"/>
          <w:numId w:val="2"/>
        </w:numPr>
      </w:pPr>
      <w:r w:rsidRPr="00071296">
        <w:rPr>
          <w:lang w:val="en-IN"/>
        </w:rPr>
        <w:t>Built an interactive Power BI dashboard to track key metrics and provide actionable insights for improving ride service efficiency.</w:t>
      </w:r>
      <w:r w:rsidR="003A7C40" w:rsidRPr="003A7C40">
        <w:tab/>
      </w:r>
    </w:p>
    <w:p w14:paraId="419444B3" w14:textId="4C594CE1" w:rsidR="003A7C40" w:rsidRDefault="003A7C40" w:rsidP="0061718A">
      <w:pPr>
        <w:rPr>
          <w:rFonts w:cs="Calibri (Body)"/>
          <w:szCs w:val="20"/>
        </w:rPr>
      </w:pPr>
    </w:p>
    <w:p w14:paraId="701C510E" w14:textId="77777777" w:rsidR="003A7C40" w:rsidRDefault="00000000" w:rsidP="005F60DF">
      <w:pPr>
        <w:pStyle w:val="Heading1"/>
      </w:pPr>
      <w:sdt>
        <w:sdtPr>
          <w:id w:val="1735817217"/>
          <w:placeholder>
            <w:docPart w:val="50560FEB80024B1C8425402523EEF9B5"/>
          </w:placeholder>
          <w:temporary/>
          <w:showingPlcHdr/>
          <w15:appearance w15:val="hidden"/>
        </w:sdtPr>
        <w:sdtContent>
          <w:r w:rsidR="003A7C40" w:rsidRPr="004C4C0E">
            <w:t>EDUCATION</w:t>
          </w:r>
        </w:sdtContent>
      </w:sdt>
    </w:p>
    <w:p w14:paraId="095E719D" w14:textId="77777777" w:rsidR="003A7C40" w:rsidRPr="009D24D8" w:rsidRDefault="00000000" w:rsidP="0061718A">
      <w:pPr>
        <w:pStyle w:val="Heading2"/>
        <w:rPr>
          <w:rFonts w:eastAsiaTheme="minorEastAsia"/>
        </w:rPr>
      </w:pPr>
      <w:sdt>
        <w:sdtPr>
          <w:id w:val="-1087388354"/>
          <w:placeholder>
            <w:docPart w:val="289206E85906468F94B94665B94A8538"/>
          </w:placeholder>
          <w:temporary/>
          <w:showingPlcHdr/>
          <w15:appearance w15:val="hidden"/>
        </w:sdtPr>
        <w:sdtContent>
          <w:r w:rsidR="003A7C40">
            <w:t>Human Resources</w:t>
          </w:r>
        </w:sdtContent>
      </w:sdt>
      <w:r w:rsidR="003A7C40">
        <w:t xml:space="preserve"> </w:t>
      </w:r>
    </w:p>
    <w:p w14:paraId="07393A54" w14:textId="77777777" w:rsidR="003A7C40" w:rsidRDefault="00000000" w:rsidP="003A7C40">
      <w:pPr>
        <w:pStyle w:val="Heading3"/>
      </w:pPr>
      <w:sdt>
        <w:sdtPr>
          <w:id w:val="1887600507"/>
          <w:placeholder>
            <w:docPart w:val="AD3642C0C578426990D9286C04E46F51"/>
          </w:placeholder>
          <w:temporary/>
          <w:showingPlcHdr/>
          <w15:appearance w15:val="hidden"/>
        </w:sdtPr>
        <w:sdtContent>
          <w:r w:rsidR="003A7C40">
            <w:t>Glennwood University | Redmond, WA</w:t>
          </w:r>
        </w:sdtContent>
      </w:sdt>
      <w:r w:rsidR="003A7C40">
        <w:tab/>
      </w:r>
      <w:sdt>
        <w:sdtPr>
          <w:id w:val="986986648"/>
          <w:placeholder>
            <w:docPart w:val="192930933490435A875DB0E88DBB96EF"/>
          </w:placeholder>
          <w:temporary/>
          <w:showingPlcHdr/>
          <w15:appearance w15:val="hidden"/>
        </w:sdtPr>
        <w:sdtContent>
          <w:r w:rsidR="003A7C40" w:rsidRPr="003A7C40">
            <w:t>Jun 20XX</w:t>
          </w:r>
        </w:sdtContent>
      </w:sdt>
    </w:p>
    <w:p w14:paraId="397F5506" w14:textId="77777777" w:rsidR="003A7C40" w:rsidRDefault="00000000" w:rsidP="0061718A">
      <w:pPr>
        <w:rPr>
          <w:rFonts w:cs="Calibri (Body)"/>
          <w:szCs w:val="20"/>
        </w:rPr>
      </w:pPr>
      <w:sdt>
        <w:sdtPr>
          <w:rPr>
            <w:rFonts w:cs="Calibri (Body)"/>
            <w:szCs w:val="20"/>
          </w:rPr>
          <w:id w:val="1160421"/>
          <w:placeholder>
            <w:docPart w:val="36692C5255B640D49CBF1AD9352EA6E9"/>
          </w:placeholder>
          <w:temporary/>
          <w:showingPlcHdr/>
          <w15:appearance w15:val="hidden"/>
        </w:sdtPr>
        <w:sdtContent>
          <w:r w:rsidR="003A7C40" w:rsidRPr="0061718A">
            <w:t>You might want to include your GPA here and a brief summary of relevant coursework, awards, and honors.</w:t>
          </w:r>
        </w:sdtContent>
      </w:sdt>
    </w:p>
    <w:p w14:paraId="64ED9CF8" w14:textId="77777777" w:rsidR="003A7C40" w:rsidRDefault="00000000" w:rsidP="005F60DF">
      <w:pPr>
        <w:pStyle w:val="Heading1"/>
      </w:pPr>
      <w:sdt>
        <w:sdtPr>
          <w:id w:val="-2102319736"/>
          <w:placeholder>
            <w:docPart w:val="C93F9C621B0B425BA77654790CA3AA2E"/>
          </w:placeholder>
          <w:temporary/>
          <w:showingPlcHdr/>
          <w15:appearance w15:val="hidden"/>
        </w:sdtPr>
        <w:sdtContent>
          <w:r w:rsidR="003A7C40" w:rsidRPr="0061718A">
            <w:t>Communication</w:t>
          </w:r>
        </w:sdtContent>
      </w:sdt>
    </w:p>
    <w:p w14:paraId="0AABD57A" w14:textId="77777777" w:rsidR="003A7C40" w:rsidRDefault="00000000" w:rsidP="0061718A">
      <w:pPr>
        <w:rPr>
          <w:rFonts w:cstheme="minorHAnsi"/>
          <w:spacing w:val="-2"/>
        </w:rPr>
      </w:pPr>
      <w:sdt>
        <w:sdtPr>
          <w:rPr>
            <w:rFonts w:cstheme="minorHAnsi"/>
            <w:spacing w:val="-2"/>
          </w:rPr>
          <w:id w:val="1160429"/>
          <w:placeholder>
            <w:docPart w:val="BC5058DC6CB94C40999CCA4A43AFE4DE"/>
          </w:placeholder>
          <w:temporary/>
          <w:showingPlcHdr/>
          <w15:appearance w15:val="hidden"/>
        </w:sdtPr>
        <w:sdtContent>
          <w:r w:rsidR="003A7C40" w:rsidRPr="0069504D">
            <w:t>You delivered that big presentation to rave reviews. This is the place to showcase your skills.</w:t>
          </w:r>
        </w:sdtContent>
      </w:sdt>
    </w:p>
    <w:p w14:paraId="7D2954B3" w14:textId="77777777" w:rsidR="003A7C40" w:rsidRPr="004C4C0E" w:rsidRDefault="00000000" w:rsidP="005F60DF">
      <w:pPr>
        <w:pStyle w:val="Heading1"/>
      </w:pPr>
      <w:sdt>
        <w:sdtPr>
          <w:id w:val="1996602214"/>
          <w:placeholder>
            <w:docPart w:val="C81C1AA55D55461DB95BF62563F6682E"/>
          </w:placeholder>
          <w:temporary/>
          <w:showingPlcHdr/>
          <w15:appearance w15:val="hidden"/>
        </w:sdtPr>
        <w:sdtContent>
          <w:r w:rsidR="003A7C40" w:rsidRPr="004C4C0E">
            <w:t>LEADERSHIP</w:t>
          </w:r>
        </w:sdtContent>
      </w:sdt>
    </w:p>
    <w:p w14:paraId="35A35DC0" w14:textId="77777777" w:rsidR="003A7C40" w:rsidRDefault="00000000" w:rsidP="0061718A">
      <w:pPr>
        <w:rPr>
          <w:rFonts w:cs="Calibri (Body)"/>
          <w:szCs w:val="20"/>
        </w:rPr>
      </w:pPr>
      <w:sdt>
        <w:sdtPr>
          <w:rPr>
            <w:rFonts w:cs="Calibri (Body)"/>
            <w:szCs w:val="20"/>
          </w:rPr>
          <w:id w:val="-1193212602"/>
          <w:placeholder>
            <w:docPart w:val="FD0CDA8F9F1D4792B7DC4A1F029AED96"/>
          </w:placeholder>
          <w:temporary/>
          <w:showingPlcHdr/>
          <w15:appearance w15:val="hidden"/>
        </w:sdtPr>
        <w:sdtEndPr>
          <w:rPr>
            <w:rFonts w:cstheme="minorHAnsi"/>
            <w:spacing w:val="-2"/>
          </w:rPr>
        </w:sdtEndPr>
        <w:sdtContent>
          <w:r w:rsidR="003A7C40" w:rsidRPr="0061718A">
            <w:t>Are you president of your fraternity, head of the condo board, or a team lead for your favorite charity? You’re a natural leader – tell it like it is!</w:t>
          </w:r>
        </w:sdtContent>
      </w:sdt>
    </w:p>
    <w:p w14:paraId="57505901" w14:textId="77777777" w:rsidR="003A7C40" w:rsidRPr="004C4C0E" w:rsidRDefault="00000000" w:rsidP="005F60DF">
      <w:pPr>
        <w:pStyle w:val="Heading1"/>
      </w:pPr>
      <w:sdt>
        <w:sdtPr>
          <w:id w:val="-1678415785"/>
          <w:placeholder>
            <w:docPart w:val="1799A6A4A2A34A908ABD39440768E305"/>
          </w:placeholder>
          <w:temporary/>
          <w:showingPlcHdr/>
          <w15:appearance w15:val="hidden"/>
        </w:sdtPr>
        <w:sdtContent>
          <w:r w:rsidR="003A7C40" w:rsidRPr="004C4C0E">
            <w:t>REFERENCES</w:t>
          </w:r>
        </w:sdtContent>
      </w:sdt>
    </w:p>
    <w:p w14:paraId="4073556D" w14:textId="77777777" w:rsidR="003A7C40" w:rsidRDefault="00000000" w:rsidP="000E1FF7">
      <w:pPr>
        <w:pStyle w:val="Heading2"/>
      </w:pPr>
      <w:sdt>
        <w:sdtPr>
          <w:id w:val="-1713263064"/>
          <w:placeholder>
            <w:docPart w:val="BC77FB1BEDAE412D9A2693A2785CE808"/>
          </w:placeholder>
          <w:temporary/>
          <w:showingPlcHdr/>
          <w15:appearance w15:val="hidden"/>
        </w:sdtPr>
        <w:sdtContent>
          <w:r w:rsidR="003A7C40">
            <w:t>Briana Hernandez</w:t>
          </w:r>
        </w:sdtContent>
      </w:sdt>
    </w:p>
    <w:p w14:paraId="23A11D2D" w14:textId="77777777" w:rsidR="003A7C40" w:rsidRDefault="00000000" w:rsidP="000E1FF7">
      <w:pPr>
        <w:tabs>
          <w:tab w:val="center" w:pos="5040"/>
        </w:tabs>
        <w:spacing w:after="0" w:line="240" w:lineRule="auto"/>
        <w:rPr>
          <w:rFonts w:cs="Calibri (Body)"/>
          <w:szCs w:val="20"/>
        </w:rPr>
      </w:pPr>
      <w:sdt>
        <w:sdtPr>
          <w:rPr>
            <w:rFonts w:cs="Calibri (Body)"/>
            <w:szCs w:val="20"/>
          </w:rPr>
          <w:id w:val="-1289663033"/>
          <w:placeholder>
            <w:docPart w:val="E27D5DC275EA4DEEB838E24E1AE4F99A"/>
          </w:placeholder>
          <w:temporary/>
          <w:showingPlcHdr/>
          <w15:appearance w15:val="hidden"/>
        </w:sdtPr>
        <w:sdtContent>
          <w:r w:rsidR="003A7C40">
            <w:rPr>
              <w:rFonts w:cs="Calibri (Body)"/>
              <w:szCs w:val="20"/>
            </w:rPr>
            <w:t>Olson Harris Ltd. | Contact information</w:t>
          </w:r>
        </w:sdtContent>
      </w:sdt>
      <w:r w:rsidR="003A7C40">
        <w:rPr>
          <w:rFonts w:cs="Calibri (Body)"/>
          <w:szCs w:val="20"/>
        </w:rPr>
        <w:t xml:space="preserve"> </w:t>
      </w:r>
    </w:p>
    <w:p w14:paraId="76E9145F" w14:textId="77777777" w:rsidR="00B8662E" w:rsidRPr="00A13526" w:rsidRDefault="00B8662E">
      <w:pPr>
        <w:tabs>
          <w:tab w:val="center" w:pos="5040"/>
        </w:tabs>
        <w:rPr>
          <w:rFonts w:cstheme="minorHAnsi"/>
          <w:szCs w:val="20"/>
        </w:rPr>
      </w:pPr>
    </w:p>
    <w:sectPr w:rsidR="00B8662E" w:rsidRPr="00A13526" w:rsidSect="0067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7D888" w14:textId="77777777" w:rsidR="00692BC7" w:rsidRDefault="00692BC7" w:rsidP="00CE6F6F">
      <w:pPr>
        <w:spacing w:after="0" w:line="240" w:lineRule="auto"/>
      </w:pPr>
      <w:r>
        <w:separator/>
      </w:r>
    </w:p>
  </w:endnote>
  <w:endnote w:type="continuationSeparator" w:id="0">
    <w:p w14:paraId="47C6BA63" w14:textId="77777777" w:rsidR="00692BC7" w:rsidRDefault="00692BC7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9ECFF" w14:textId="77777777" w:rsidR="00692BC7" w:rsidRDefault="00692BC7" w:rsidP="00CE6F6F">
      <w:pPr>
        <w:spacing w:after="0" w:line="240" w:lineRule="auto"/>
      </w:pPr>
      <w:r>
        <w:separator/>
      </w:r>
    </w:p>
  </w:footnote>
  <w:footnote w:type="continuationSeparator" w:id="0">
    <w:p w14:paraId="2987EB55" w14:textId="77777777" w:rsidR="00692BC7" w:rsidRDefault="00692BC7" w:rsidP="00CE6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FC9"/>
    <w:multiLevelType w:val="hybridMultilevel"/>
    <w:tmpl w:val="BFCED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BD03CB"/>
    <w:multiLevelType w:val="hybridMultilevel"/>
    <w:tmpl w:val="3E5CC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634113">
    <w:abstractNumId w:val="0"/>
  </w:num>
  <w:num w:numId="2" w16cid:durableId="1276790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02"/>
    <w:rsid w:val="0000077C"/>
    <w:rsid w:val="00000898"/>
    <w:rsid w:val="00071296"/>
    <w:rsid w:val="000C6A40"/>
    <w:rsid w:val="000E1FF7"/>
    <w:rsid w:val="000E5F0C"/>
    <w:rsid w:val="000F688A"/>
    <w:rsid w:val="00102F66"/>
    <w:rsid w:val="00103499"/>
    <w:rsid w:val="001479AF"/>
    <w:rsid w:val="001751B4"/>
    <w:rsid w:val="0018378C"/>
    <w:rsid w:val="00267A26"/>
    <w:rsid w:val="00292A40"/>
    <w:rsid w:val="003A7C40"/>
    <w:rsid w:val="00422B01"/>
    <w:rsid w:val="00484AA7"/>
    <w:rsid w:val="004C4C0E"/>
    <w:rsid w:val="004C59B8"/>
    <w:rsid w:val="004E4B08"/>
    <w:rsid w:val="004F2D41"/>
    <w:rsid w:val="00530CE5"/>
    <w:rsid w:val="00570F02"/>
    <w:rsid w:val="00596FCF"/>
    <w:rsid w:val="005A4222"/>
    <w:rsid w:val="005B4219"/>
    <w:rsid w:val="005D34BA"/>
    <w:rsid w:val="005D6666"/>
    <w:rsid w:val="005F60DF"/>
    <w:rsid w:val="005F68BD"/>
    <w:rsid w:val="00601DB4"/>
    <w:rsid w:val="0061718A"/>
    <w:rsid w:val="00675DE5"/>
    <w:rsid w:val="00692BC7"/>
    <w:rsid w:val="0069504D"/>
    <w:rsid w:val="006A5D9A"/>
    <w:rsid w:val="006B48F5"/>
    <w:rsid w:val="00703713"/>
    <w:rsid w:val="00710C03"/>
    <w:rsid w:val="00724622"/>
    <w:rsid w:val="00753A11"/>
    <w:rsid w:val="0077318A"/>
    <w:rsid w:val="007823C6"/>
    <w:rsid w:val="00802339"/>
    <w:rsid w:val="00802B08"/>
    <w:rsid w:val="0081066F"/>
    <w:rsid w:val="00817FAF"/>
    <w:rsid w:val="0082628B"/>
    <w:rsid w:val="00837DC0"/>
    <w:rsid w:val="008517B9"/>
    <w:rsid w:val="008815FF"/>
    <w:rsid w:val="00921415"/>
    <w:rsid w:val="009369F4"/>
    <w:rsid w:val="009649FD"/>
    <w:rsid w:val="00982753"/>
    <w:rsid w:val="009C6DF4"/>
    <w:rsid w:val="009D24D8"/>
    <w:rsid w:val="009E0E86"/>
    <w:rsid w:val="009F0F86"/>
    <w:rsid w:val="00A006E5"/>
    <w:rsid w:val="00A032A2"/>
    <w:rsid w:val="00A13526"/>
    <w:rsid w:val="00A43D4C"/>
    <w:rsid w:val="00A51153"/>
    <w:rsid w:val="00A872FF"/>
    <w:rsid w:val="00A913E9"/>
    <w:rsid w:val="00AD7273"/>
    <w:rsid w:val="00B22086"/>
    <w:rsid w:val="00B8662E"/>
    <w:rsid w:val="00B96D8D"/>
    <w:rsid w:val="00BA7812"/>
    <w:rsid w:val="00C506E0"/>
    <w:rsid w:val="00C8719E"/>
    <w:rsid w:val="00CE6F6F"/>
    <w:rsid w:val="00CF543E"/>
    <w:rsid w:val="00D74BEC"/>
    <w:rsid w:val="00D80E89"/>
    <w:rsid w:val="00DA0E61"/>
    <w:rsid w:val="00DF69E1"/>
    <w:rsid w:val="00E0522A"/>
    <w:rsid w:val="00E10F93"/>
    <w:rsid w:val="00E11CDF"/>
    <w:rsid w:val="00E301DF"/>
    <w:rsid w:val="00E32A2D"/>
    <w:rsid w:val="00E966AA"/>
    <w:rsid w:val="00F02BD2"/>
    <w:rsid w:val="00F65859"/>
    <w:rsid w:val="00F8023F"/>
    <w:rsid w:val="00F85EC3"/>
    <w:rsid w:val="00FA7502"/>
    <w:rsid w:val="00F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6B83B6"/>
  <w15:chartTrackingRefBased/>
  <w15:docId w15:val="{F03D3E58-897C-4E73-A572-34697A1E8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paragraph" w:styleId="ListParagraph">
    <w:name w:val="List Paragraph"/>
    <w:basedOn w:val="Normal"/>
    <w:uiPriority w:val="34"/>
    <w:semiHidden/>
    <w:qFormat/>
    <w:rsid w:val="000712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reyas%20jagtap\AppData\Roaming\Microsoft\Templates\ATS%20ba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CBD702D61F4646A072E5014AE4A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F4473-F226-4422-9A33-9815A29C0E39}"/>
      </w:docPartPr>
      <w:docPartBody>
        <w:p w:rsidR="00000000" w:rsidRDefault="00000000">
          <w:pPr>
            <w:pStyle w:val="A3CBD702D61F4646A072E5014AE4A56C"/>
          </w:pPr>
          <w:r w:rsidRPr="00103499">
            <w:t>OBJECTIVE</w:t>
          </w:r>
        </w:p>
      </w:docPartBody>
    </w:docPart>
    <w:docPart>
      <w:docPartPr>
        <w:name w:val="50560FEB80024B1C8425402523EEF9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09B12-597A-45A6-97A0-ABDB6FF55B3D}"/>
      </w:docPartPr>
      <w:docPartBody>
        <w:p w:rsidR="00000000" w:rsidRDefault="00000000">
          <w:pPr>
            <w:pStyle w:val="50560FEB80024B1C8425402523EEF9B5"/>
          </w:pPr>
          <w:r w:rsidRPr="004C4C0E">
            <w:t>EDUCATION</w:t>
          </w:r>
        </w:p>
      </w:docPartBody>
    </w:docPart>
    <w:docPart>
      <w:docPartPr>
        <w:name w:val="289206E85906468F94B94665B94A8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8249B-093B-4CEE-8F00-C8263BA2ECB6}"/>
      </w:docPartPr>
      <w:docPartBody>
        <w:p w:rsidR="00000000" w:rsidRDefault="00000000">
          <w:pPr>
            <w:pStyle w:val="289206E85906468F94B94665B94A8538"/>
          </w:pPr>
          <w:r>
            <w:t>Human Resources</w:t>
          </w:r>
        </w:p>
      </w:docPartBody>
    </w:docPart>
    <w:docPart>
      <w:docPartPr>
        <w:name w:val="AD3642C0C578426990D9286C04E46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84BA8F-0BFB-49BB-8DB8-02249A1F6604}"/>
      </w:docPartPr>
      <w:docPartBody>
        <w:p w:rsidR="00000000" w:rsidRDefault="00000000">
          <w:pPr>
            <w:pStyle w:val="AD3642C0C578426990D9286C04E46F51"/>
          </w:pPr>
          <w:r>
            <w:t>Glennwood University | Redmond, WA</w:t>
          </w:r>
        </w:p>
      </w:docPartBody>
    </w:docPart>
    <w:docPart>
      <w:docPartPr>
        <w:name w:val="192930933490435A875DB0E88DBB9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CF8C4-ADE3-4C13-BAE0-685C03398269}"/>
      </w:docPartPr>
      <w:docPartBody>
        <w:p w:rsidR="00000000" w:rsidRDefault="00000000">
          <w:pPr>
            <w:pStyle w:val="192930933490435A875DB0E88DBB96EF"/>
          </w:pPr>
          <w:r w:rsidRPr="003A7C40">
            <w:t>Jun 20XX</w:t>
          </w:r>
        </w:p>
      </w:docPartBody>
    </w:docPart>
    <w:docPart>
      <w:docPartPr>
        <w:name w:val="36692C5255B640D49CBF1AD9352EA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A3C04-F7B3-4226-B460-C4C624CB885D}"/>
      </w:docPartPr>
      <w:docPartBody>
        <w:p w:rsidR="00000000" w:rsidRDefault="00000000">
          <w:pPr>
            <w:pStyle w:val="36692C5255B640D49CBF1AD9352EA6E9"/>
          </w:pPr>
          <w:r w:rsidRPr="0061718A">
            <w:t>You might want to include your GPA here and a brief summary of relevant coursework, awards, and honors.</w:t>
          </w:r>
        </w:p>
      </w:docPartBody>
    </w:docPart>
    <w:docPart>
      <w:docPartPr>
        <w:name w:val="C93F9C621B0B425BA77654790CA3AA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862A1-B79A-4C92-A4CF-3867F975B647}"/>
      </w:docPartPr>
      <w:docPartBody>
        <w:p w:rsidR="00000000" w:rsidRDefault="00000000">
          <w:pPr>
            <w:pStyle w:val="C93F9C621B0B425BA77654790CA3AA2E"/>
          </w:pPr>
          <w:r w:rsidRPr="0061718A">
            <w:t>Communication</w:t>
          </w:r>
        </w:p>
      </w:docPartBody>
    </w:docPart>
    <w:docPart>
      <w:docPartPr>
        <w:name w:val="BC5058DC6CB94C40999CCA4A43AFE4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5791E1-4CE6-474F-A681-6BF0EBC69CDE}"/>
      </w:docPartPr>
      <w:docPartBody>
        <w:p w:rsidR="00000000" w:rsidRDefault="00000000">
          <w:pPr>
            <w:pStyle w:val="BC5058DC6CB94C40999CCA4A43AFE4DE"/>
          </w:pPr>
          <w:r w:rsidRPr="0069504D">
            <w:t>You delivered that big presentation to rave reviews. This is the place to showcase your skills.</w:t>
          </w:r>
        </w:p>
      </w:docPartBody>
    </w:docPart>
    <w:docPart>
      <w:docPartPr>
        <w:name w:val="C81C1AA55D55461DB95BF62563F668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00368-6F74-4E12-94FD-9B0EBCFDF379}"/>
      </w:docPartPr>
      <w:docPartBody>
        <w:p w:rsidR="00000000" w:rsidRDefault="00000000">
          <w:pPr>
            <w:pStyle w:val="C81C1AA55D55461DB95BF62563F6682E"/>
          </w:pPr>
          <w:r w:rsidRPr="004C4C0E">
            <w:t>LEADERSHIP</w:t>
          </w:r>
        </w:p>
      </w:docPartBody>
    </w:docPart>
    <w:docPart>
      <w:docPartPr>
        <w:name w:val="FD0CDA8F9F1D4792B7DC4A1F029AED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415BA-E6A0-48E4-8FC6-F3C678CF6595}"/>
      </w:docPartPr>
      <w:docPartBody>
        <w:p w:rsidR="00000000" w:rsidRDefault="00000000">
          <w:pPr>
            <w:pStyle w:val="FD0CDA8F9F1D4792B7DC4A1F029AED96"/>
          </w:pPr>
          <w:r w:rsidRPr="0061718A">
            <w:t>Are you president of your fraternity, head of the condo board, or a team lead for your favorite charity? You’re a natural leader – tell it like it is!</w:t>
          </w:r>
        </w:p>
      </w:docPartBody>
    </w:docPart>
    <w:docPart>
      <w:docPartPr>
        <w:name w:val="1799A6A4A2A34A908ABD39440768E3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1D70C-7D3B-4F67-8B8B-995E3885DCD4}"/>
      </w:docPartPr>
      <w:docPartBody>
        <w:p w:rsidR="00000000" w:rsidRDefault="00000000">
          <w:pPr>
            <w:pStyle w:val="1799A6A4A2A34A908ABD39440768E305"/>
          </w:pPr>
          <w:r w:rsidRPr="004C4C0E">
            <w:t>REFERENCES</w:t>
          </w:r>
        </w:p>
      </w:docPartBody>
    </w:docPart>
    <w:docPart>
      <w:docPartPr>
        <w:name w:val="BC77FB1BEDAE412D9A2693A2785CE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A46AC-4FF3-42C4-9C99-4F677786BAE4}"/>
      </w:docPartPr>
      <w:docPartBody>
        <w:p w:rsidR="00000000" w:rsidRDefault="00000000">
          <w:pPr>
            <w:pStyle w:val="BC77FB1BEDAE412D9A2693A2785CE808"/>
          </w:pPr>
          <w:r>
            <w:t>Briana Hernandez</w:t>
          </w:r>
        </w:p>
      </w:docPartBody>
    </w:docPart>
    <w:docPart>
      <w:docPartPr>
        <w:name w:val="E27D5DC275EA4DEEB838E24E1AE4F9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E829C-8CF8-489C-B3CA-F3B670605EAD}"/>
      </w:docPartPr>
      <w:docPartBody>
        <w:p w:rsidR="00000000" w:rsidRDefault="00000000">
          <w:pPr>
            <w:pStyle w:val="E27D5DC275EA4DEEB838E24E1AE4F99A"/>
          </w:pPr>
          <w:r>
            <w:rPr>
              <w:rFonts w:cs="Calibri (Body)"/>
              <w:szCs w:val="20"/>
            </w:rPr>
            <w:t>Olson Harris Ltd. | Contact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5C"/>
    <w:rsid w:val="001479AF"/>
    <w:rsid w:val="009B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C4289B2FF0945B394248213412250DD">
    <w:name w:val="FC4289B2FF0945B394248213412250DD"/>
  </w:style>
  <w:style w:type="paragraph" w:customStyle="1" w:styleId="71299698886441F99FD411DBB2D15C87">
    <w:name w:val="71299698886441F99FD411DBB2D15C87"/>
  </w:style>
  <w:style w:type="paragraph" w:customStyle="1" w:styleId="EBA79DB0F1F3412A862DD026C1F3D529">
    <w:name w:val="EBA79DB0F1F3412A862DD026C1F3D529"/>
  </w:style>
  <w:style w:type="paragraph" w:customStyle="1" w:styleId="DDB487B5672144908794E233786B9E9B">
    <w:name w:val="DDB487B5672144908794E233786B9E9B"/>
  </w:style>
  <w:style w:type="paragraph" w:customStyle="1" w:styleId="37CC85A38D25472B830DA7A825CC1BE2">
    <w:name w:val="37CC85A38D25472B830DA7A825CC1BE2"/>
  </w:style>
  <w:style w:type="paragraph" w:customStyle="1" w:styleId="A3CBD702D61F4646A072E5014AE4A56C">
    <w:name w:val="A3CBD702D61F4646A072E5014AE4A56C"/>
  </w:style>
  <w:style w:type="paragraph" w:customStyle="1" w:styleId="C6456199D55848BBAD5BDF7683E6B5D9">
    <w:name w:val="C6456199D55848BBAD5BDF7683E6B5D9"/>
  </w:style>
  <w:style w:type="paragraph" w:customStyle="1" w:styleId="50B672874CCA4D67802941D9BC27A076">
    <w:name w:val="50B672874CCA4D67802941D9BC27A076"/>
  </w:style>
  <w:style w:type="paragraph" w:customStyle="1" w:styleId="019E403E57214267BF10B67ABEF61B65">
    <w:name w:val="019E403E57214267BF10B67ABEF61B65"/>
  </w:style>
  <w:style w:type="paragraph" w:customStyle="1" w:styleId="F4BBE9738A8B4C348853557842987B61">
    <w:name w:val="F4BBE9738A8B4C348853557842987B61"/>
  </w:style>
  <w:style w:type="paragraph" w:customStyle="1" w:styleId="EF1D0BB2E1374300918C9CD294F5CB7C">
    <w:name w:val="EF1D0BB2E1374300918C9CD294F5CB7C"/>
  </w:style>
  <w:style w:type="paragraph" w:customStyle="1" w:styleId="2FB64BE6C9F648D6BC9A1F1FFE460871">
    <w:name w:val="2FB64BE6C9F648D6BC9A1F1FFE460871"/>
  </w:style>
  <w:style w:type="paragraph" w:customStyle="1" w:styleId="63689FE89C12473396E866E6AAC32F15">
    <w:name w:val="63689FE89C12473396E866E6AAC32F15"/>
  </w:style>
  <w:style w:type="paragraph" w:customStyle="1" w:styleId="D499577FCE8E4727801426CE59D88D66">
    <w:name w:val="D499577FCE8E4727801426CE59D88D66"/>
  </w:style>
  <w:style w:type="paragraph" w:customStyle="1" w:styleId="D678676D07A5421CA7B07A70A241D956">
    <w:name w:val="D678676D07A5421CA7B07A70A241D956"/>
  </w:style>
  <w:style w:type="paragraph" w:customStyle="1" w:styleId="5E680DA9F3114CB7AFECB5AFCF1EC627">
    <w:name w:val="5E680DA9F3114CB7AFECB5AFCF1EC627"/>
  </w:style>
  <w:style w:type="paragraph" w:customStyle="1" w:styleId="50560FEB80024B1C8425402523EEF9B5">
    <w:name w:val="50560FEB80024B1C8425402523EEF9B5"/>
  </w:style>
  <w:style w:type="paragraph" w:customStyle="1" w:styleId="289206E85906468F94B94665B94A8538">
    <w:name w:val="289206E85906468F94B94665B94A8538"/>
  </w:style>
  <w:style w:type="paragraph" w:customStyle="1" w:styleId="AD3642C0C578426990D9286C04E46F51">
    <w:name w:val="AD3642C0C578426990D9286C04E46F51"/>
  </w:style>
  <w:style w:type="paragraph" w:customStyle="1" w:styleId="192930933490435A875DB0E88DBB96EF">
    <w:name w:val="192930933490435A875DB0E88DBB96EF"/>
  </w:style>
  <w:style w:type="paragraph" w:customStyle="1" w:styleId="36692C5255B640D49CBF1AD9352EA6E9">
    <w:name w:val="36692C5255B640D49CBF1AD9352EA6E9"/>
  </w:style>
  <w:style w:type="paragraph" w:customStyle="1" w:styleId="C93F9C621B0B425BA77654790CA3AA2E">
    <w:name w:val="C93F9C621B0B425BA77654790CA3AA2E"/>
  </w:style>
  <w:style w:type="paragraph" w:customStyle="1" w:styleId="BC5058DC6CB94C40999CCA4A43AFE4DE">
    <w:name w:val="BC5058DC6CB94C40999CCA4A43AFE4DE"/>
  </w:style>
  <w:style w:type="paragraph" w:customStyle="1" w:styleId="C81C1AA55D55461DB95BF62563F6682E">
    <w:name w:val="C81C1AA55D55461DB95BF62563F6682E"/>
  </w:style>
  <w:style w:type="paragraph" w:customStyle="1" w:styleId="FD0CDA8F9F1D4792B7DC4A1F029AED96">
    <w:name w:val="FD0CDA8F9F1D4792B7DC4A1F029AED96"/>
  </w:style>
  <w:style w:type="paragraph" w:customStyle="1" w:styleId="1799A6A4A2A34A908ABD39440768E305">
    <w:name w:val="1799A6A4A2A34A908ABD39440768E305"/>
  </w:style>
  <w:style w:type="paragraph" w:customStyle="1" w:styleId="BC77FB1BEDAE412D9A2693A2785CE808">
    <w:name w:val="BC77FB1BEDAE412D9A2693A2785CE808"/>
  </w:style>
  <w:style w:type="paragraph" w:customStyle="1" w:styleId="E27D5DC275EA4DEEB838E24E1AE4F99A">
    <w:name w:val="E27D5DC275EA4DEEB838E24E1AE4F9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</Template>
  <TotalTime>0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2026-06-24T16:04:00Z</dcterms:created>
  <dcterms:modified xsi:type="dcterms:W3CDTF">2026-06-24T17:02:00Z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